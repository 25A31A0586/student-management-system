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SOURCE CODE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#include&lt;iostream&gt;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using namespace std;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Structure for Student Node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struct Student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int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string name;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float marks;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Head pointer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Student* head = NULL;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Function to add student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void addStudent(int id, string name, float marks)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newNode = new Student();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newNode-&gt;id =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newNode-&gt;name = name;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newNode-&gt;marks = marks;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newNode-&gt;next = NULL;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if (head ==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head = newNode;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 else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Student* temp = head;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while (temp-&gt;next !=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temp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temp-&gt;next = newNode;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cout &lt;&lt; "Student added successfully!\n";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Function to display students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void displayStudents()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if (head ==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"No students found.\n";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Student* temp = head;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while (temp !=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"ID: " &lt;&lt; temp-&gt;id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&lt;&lt; ", Name: " &lt;&lt; temp-&gt;name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&lt;&lt; ", Marks: " &lt;&lt; temp-&gt;marks &lt;&lt; endl;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temp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Function to search student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void searchStudent(int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temp = head;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while (temp !=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if (temp-&gt;id ==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cout &lt;&lt; "Student Found!\n";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cout &lt;&lt; "ID: " &lt;&lt; temp-&gt;id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 &lt;&lt; ", Name: " &lt;&lt; temp-&gt;name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 &lt;&lt; ", Marks: " &lt;&lt; temp-&gt;marks &lt;&lt; endl;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temp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cout &lt;&lt; "Student not found.\n";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Function to update student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void updateStudent(int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temp = head;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while (temp !=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if (temp-&gt;id ==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cout &lt;&lt; "Enter new name: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cin &gt;&gt; temp-&gt;name;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cout &lt;&lt; "Enter new marks: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cin &gt;&gt; temp-&gt;marks;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cout &lt;&lt; "Student updated successfully!\n";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temp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cout &lt;&lt; "Student not found.\n";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Function to delete student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void deleteStudent(int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if (head ==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"List is empty.\n";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temp = head;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Student* prev = NULL;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if (temp != NULL &amp;&amp; temp-&gt;id ==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head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delete temp;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"Student deleted.\n";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while (temp != NULL &amp;&amp; temp-&gt;id != id)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prev = temp;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temp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if (temp == NULL)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"Student not found.\n";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return;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prev-&gt;next = temp-&gt;next;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delete temp;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cout &lt;&lt; "Student deleted.\n";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// Main function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int main()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int choice,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string name;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float marks;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do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"\n--- Student Management System ---\n";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"1. Add Student\n";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"2. Display Students\n";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"3. Search Student\n";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"4. Update Student\n";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"5. Delete Student\n"</w:t>
      </w:r>
      <w:r>
        <w:rPr>
          <w:b w:val="0"/>
          <w:bCs w:val="0"/>
          <w:sz w:val="24"/>
          <w:szCs w:val="24"/>
          <w:u w:val="none"/>
          <w:lang w:val="en-US"/>
        </w:rPr>
        <w:t>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cout &lt;&lt; "6. Exit\n";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cout &lt;&lt; "Enter choice: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cin &gt;&gt; choice;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switch (choice) {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1: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ID: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Name: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name;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Marks: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marks;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addStudent(id, name, marks);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2: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displayStudents();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3: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ID to search: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searchStudent(id);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4: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ID to update: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updateStudent(id);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5: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"Enter ID to delete: 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cin &gt;&gt; id;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deleteStudent(id);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case 6: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"Exiting...\n";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break;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default: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        cout &lt;&lt; "Invalid choice!\n";</w:t>
      </w:r>
      <w:bookmarkStart w:id="0" w:name="_GoBack"/>
      <w:bookmarkEnd w:id="0"/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} while (choice != 6);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 xml:space="preserve">    return 0;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}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t>l</w:t>
      </w:r>
    </w:p>
    <w:p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</w:t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drawing>
          <wp:inline distT="0" distB="0" distL="114300" distR="114300">
            <wp:extent cx="5268595" cy="2554605"/>
            <wp:effectExtent l="0" t="0" r="0" b="0"/>
            <wp:docPr id="1" name="Image 1" descr="WhatsApp Image 2026-04-14 at 17.08.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5" cy="25546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sz w:val="24"/>
          <w:szCs w:val="24"/>
          <w:u w:val="none"/>
          <w:lang w:val="en-US"/>
        </w:rPr>
      </w:pPr>
      <w:r>
        <w:rPr>
          <w:b w:val="0"/>
          <w:bCs w:val="0"/>
          <w:sz w:val="24"/>
          <w:szCs w:val="24"/>
          <w:u w:val="none"/>
          <w:lang w:val="en-US"/>
        </w:rPr>
        <w:drawing>
          <wp:inline distT="0" distB="0" distL="85723" distR="85723">
            <wp:extent cx="5274310" cy="4161496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41614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2"/>
  <w:compat>
    <w:spaceForUL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等线" w:cs="Arial" w:hAnsi="Calibri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38</TotalTime>
  <Application>Office</Application>
  <Pages>5</Pages>
  <Words>513</Words>
  <Characters>2363</Characters>
  <Lines>187</Lines>
  <Paragraphs>155</Paragraphs>
  <CharactersWithSpaces>3840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WPS_1764489943</dc:creator>
  <cp:lastModifiedBy>Mobile phone user</cp:lastModifiedBy>
  <cp:revision>1</cp:revision>
  <dcterms:created xsi:type="dcterms:W3CDTF">2026-04-14T11:35:00Z</dcterms:created>
  <dcterms:modified xsi:type="dcterms:W3CDTF">2026-04-14T11:24:34Z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1033-12.2.0.23196</vt:lpwstr>
  </property>
  <property fmtid="{D5CDD505-2E9C-101B-9397-08002B2CF9AE}" pid="3" name="ICV">
    <vt:lpwstr>C3DF1F3FE2E8438F980C010A0F771DD4_13</vt:lpwstr>
  </property>
</Properties>
</file>